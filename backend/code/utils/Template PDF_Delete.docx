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4E3933" w14:textId="6B05728D" w:rsidR="000F0FC1" w:rsidRPr="000F0FC1" w:rsidRDefault="00CC0749" w:rsidP="00CC0749">
      <w:pPr>
        <w:pStyle w:val="Ttulo"/>
        <w:tabs>
          <w:tab w:val="left" w:pos="5103"/>
        </w:tabs>
        <w:ind w:right="-1"/>
        <w:jc w:val="center"/>
        <w:rPr>
          <w:rFonts w:ascii="Arial" w:eastAsiaTheme="minorEastAsia" w:hAnsi="Arial" w:cs="Arial"/>
          <w:color w:val="5A5A5A" w:themeColor="text1" w:themeTint="A5"/>
          <w:spacing w:val="15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EXTRATO DE SERVIÇOS PORTUÁRIOS</w:t>
      </w:r>
    </w:p>
    <w:p w14:paraId="7686DDAF" w14:textId="77777777" w:rsidR="00CC0749" w:rsidRDefault="00CC0749" w:rsidP="00774FB5">
      <w:pPr>
        <w:spacing w:after="0" w:line="240" w:lineRule="auto"/>
        <w:ind w:left="-851" w:right="-285"/>
        <w:jc w:val="both"/>
      </w:pPr>
    </w:p>
    <w:p w14:paraId="4DD60AA9" w14:textId="77777777" w:rsidR="00CC0749" w:rsidRDefault="00CC0749" w:rsidP="00774FB5">
      <w:pPr>
        <w:spacing w:after="0" w:line="240" w:lineRule="auto"/>
        <w:ind w:left="-851" w:right="-285"/>
        <w:jc w:val="both"/>
      </w:pPr>
    </w:p>
    <w:p w14:paraId="5624F85D" w14:textId="2EF37B83" w:rsidR="00774FB5" w:rsidRPr="002712C3" w:rsidRDefault="00774FB5" w:rsidP="00774FB5">
      <w:pPr>
        <w:spacing w:after="0" w:line="240" w:lineRule="auto"/>
        <w:ind w:left="-851" w:right="-285"/>
        <w:jc w:val="both"/>
        <w:rPr>
          <w:rFonts w:ascii="Arial" w:hAnsi="Arial" w:cs="Arial"/>
          <w:sz w:val="20"/>
          <w:szCs w:val="20"/>
        </w:rPr>
      </w:pPr>
      <w:r>
        <w:t>Número D.I:</w:t>
      </w:r>
      <w:r>
        <w:tab/>
      </w:r>
      <w:r>
        <w:tab/>
        <w:t>{{{NUM_DI}}}</w:t>
      </w:r>
    </w:p>
    <w:p w14:paraId="6358EA04" w14:textId="620BCA06" w:rsidR="00774FB5" w:rsidRPr="002712C3" w:rsidRDefault="00774FB5" w:rsidP="00774FB5">
      <w:pPr>
        <w:spacing w:after="0" w:line="240" w:lineRule="auto"/>
        <w:ind w:left="-851" w:right="-285"/>
        <w:jc w:val="both"/>
        <w:rPr>
          <w:rFonts w:ascii="Arial" w:hAnsi="Arial" w:cs="Arial"/>
          <w:sz w:val="20"/>
          <w:szCs w:val="20"/>
        </w:rPr>
      </w:pPr>
      <w:r>
        <w:t>Referência Externa:</w:t>
      </w:r>
      <w:r>
        <w:tab/>
        <w:t>{{{REF_EXT}}}</w:t>
      </w:r>
    </w:p>
    <w:p w14:paraId="651685C6" w14:textId="42298F26" w:rsidR="00774FB5" w:rsidRPr="002712C3" w:rsidRDefault="00774FB5" w:rsidP="00774FB5">
      <w:pPr>
        <w:spacing w:after="0" w:line="240" w:lineRule="auto"/>
        <w:ind w:left="-851" w:right="-285"/>
        <w:jc w:val="both"/>
        <w:rPr>
          <w:rFonts w:ascii="Arial" w:hAnsi="Arial" w:cs="Arial"/>
          <w:sz w:val="20"/>
          <w:szCs w:val="20"/>
        </w:rPr>
      </w:pPr>
      <w:r>
        <w:t>Registro:</w:t>
      </w:r>
      <w:r>
        <w:tab/>
      </w:r>
      <w:r>
        <w:tab/>
      </w:r>
      <w:r>
        <w:tab/>
        <w:t>{{{DATA_REGISTRO}}}</w:t>
      </w:r>
    </w:p>
    <w:p w14:paraId="484592C5" w14:textId="77777777" w:rsidR="00692D68" w:rsidRPr="002712C3" w:rsidRDefault="00774FB5" w:rsidP="00692D68">
      <w:pPr>
        <w:spacing w:after="0" w:line="240" w:lineRule="auto"/>
        <w:ind w:left="-851" w:right="-285"/>
        <w:jc w:val="both"/>
        <w:rPr>
          <w:rFonts w:ascii="Arial" w:hAnsi="Arial" w:cs="Arial"/>
          <w:sz w:val="20"/>
          <w:szCs w:val="20"/>
        </w:rPr>
      </w:pPr>
      <w:r>
        <w:t>Taxa Dólar:</w:t>
      </w:r>
      <w:r>
        <w:tab/>
      </w:r>
      <w:r>
        <w:tab/>
        <w:t>{{{PTAX}}}</w:t>
      </w:r>
    </w:p>
    <w:p w14:paraId="4C91FD3E" w14:textId="413C0E2D" w:rsidR="00692D68" w:rsidRPr="00692D68" w:rsidRDefault="00692D68" w:rsidP="00692D68">
      <w:pPr>
        <w:spacing w:after="0" w:line="240" w:lineRule="auto"/>
        <w:ind w:left="-851" w:right="-285"/>
        <w:jc w:val="both"/>
      </w:pPr>
      <w:r>
        <w:t>Valor Aduaneiro: </w:t>
      </w:r>
      <w:r>
        <w:tab/>
        <w:t>{{{VA}}}</w:t>
      </w:r>
    </w:p>
    <w:p w14:paraId="17AD1E4D" w14:textId="2377142A" w:rsidR="00692D68" w:rsidRDefault="00692D68" w:rsidP="00692D68">
      <w:pPr>
        <w:spacing w:after="0" w:line="240" w:lineRule="auto"/>
        <w:ind w:left="-851" w:right="-285"/>
        <w:jc w:val="both"/>
      </w:pPr>
      <w:r>
        <w:t>Mercadoria: </w:t>
      </w:r>
      <w:r>
        <w:tab/>
      </w:r>
      <w:r>
        <w:tab/>
        <w:t>{{{TIPO_MERCADORIA}}}</w:t>
      </w:r>
    </w:p>
    <w:p w14:paraId="42699973" w14:textId="4CA89097" w:rsidR="00102124" w:rsidRDefault="00774FB5" w:rsidP="00692D68">
      <w:pPr>
        <w:spacing w:after="0" w:line="240" w:lineRule="auto"/>
        <w:ind w:left="-851" w:right="-285"/>
        <w:jc w:val="both"/>
      </w:pPr>
      <w:r>
        <w:t>Recinto: </w:t>
      </w:r>
      <w:r>
        <w:tab/>
      </w:r>
      <w:r>
        <w:tab/>
      </w:r>
      <w:r>
        <w:tab/>
        <w:t>{{{RECINTO}}}</w:t>
      </w:r>
    </w:p>
    <w:p w14:paraId="285ED0E9" w14:textId="77777777" w:rsidR="002712C3" w:rsidRDefault="002712C3" w:rsidP="008815AE">
      <w:pPr>
        <w:spacing w:after="0" w:line="240" w:lineRule="auto"/>
        <w:ind w:left="-851" w:right="-285"/>
        <w:jc w:val="both"/>
      </w:pPr>
    </w:p>
    <w:p w14:paraId="48E7D39E" w14:textId="6075B40A" w:rsidR="002A7D45" w:rsidRPr="002712C3" w:rsidRDefault="00DE13EE" w:rsidP="008815AE">
      <w:pPr>
        <w:ind w:left="-851" w:right="-285"/>
        <w:contextualSpacing/>
        <w:jc w:val="both"/>
        <w:rPr>
          <w:sz w:val="20"/>
          <w:szCs w:val="20"/>
        </w:rPr>
      </w:pPr>
      <w:proofErr w:type="spellStart"/>
      <w:r w:rsidRPr="002712C3">
        <w:rPr>
          <w:sz w:val="20"/>
          <w:szCs w:val="20"/>
        </w:rPr>
        <w:t>Seq</w:t>
      </w:r>
      <w:proofErr w:type="spellEnd"/>
      <w:r>
        <w:rPr>
          <w:sz w:val="20"/>
          <w:szCs w:val="20"/>
        </w:rPr>
        <w:tab/>
      </w:r>
      <w:r w:rsidRPr="002712C3">
        <w:rPr>
          <w:sz w:val="20"/>
          <w:szCs w:val="20"/>
        </w:rPr>
        <w:t>Tipo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2712C3">
        <w:rPr>
          <w:sz w:val="20"/>
          <w:szCs w:val="20"/>
        </w:rPr>
        <w:t>Número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8815AE">
        <w:rPr>
          <w:sz w:val="20"/>
          <w:szCs w:val="20"/>
        </w:rPr>
        <w:tab/>
      </w:r>
      <w:r w:rsidRPr="002712C3">
        <w:rPr>
          <w:sz w:val="20"/>
          <w:szCs w:val="20"/>
        </w:rPr>
        <w:t>Entrada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2712C3">
        <w:rPr>
          <w:sz w:val="20"/>
          <w:szCs w:val="20"/>
        </w:rPr>
        <w:t>Said</w:t>
      </w:r>
      <w:r>
        <w:rPr>
          <w:sz w:val="20"/>
          <w:szCs w:val="20"/>
        </w:rPr>
        <w:t>a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Valor</w:t>
      </w:r>
      <w:r w:rsidR="00EF2B5F">
        <w:rPr>
          <w:sz w:val="20"/>
          <w:szCs w:val="20"/>
        </w:rPr>
        <w:tab/>
      </w:r>
      <w:r w:rsidR="00731098">
        <w:rPr>
          <w:sz w:val="20"/>
          <w:szCs w:val="20"/>
        </w:rPr>
        <w:tab/>
      </w:r>
      <w:proofErr w:type="spellStart"/>
      <w:r w:rsidR="00EF2B5F">
        <w:rPr>
          <w:sz w:val="20"/>
          <w:szCs w:val="20"/>
        </w:rPr>
        <w:t>Descricao</w:t>
      </w:r>
      <w:proofErr w:type="spellEnd"/>
      <w:r w:rsidR="002A7D45" w:rsidRPr="002712C3">
        <w:rPr>
          <w:sz w:val="20"/>
          <w:szCs w:val="20"/>
        </w:rPr>
        <w:br/>
      </w:r>
    </w:p>
    <w:p w14:paraId="27611D6C" w14:textId="001168D3" w:rsidR="008815AE" w:rsidRPr="008815AE" w:rsidRDefault="00BA1796" w:rsidP="00731098">
      <w:pPr>
        <w:pStyle w:val="Ttulo"/>
        <w:ind w:left="-851" w:right="-1135"/>
        <w:rPr>
          <w:rFonts w:ascii="Arial" w:hAnsi="Arial" w:cs="Arial"/>
          <w:sz w:val="28"/>
          <w:szCs w:val="28"/>
        </w:rPr>
      </w:pPr>
      <w:r w:rsidRPr="002712C3">
        <w:rPr>
          <w:rFonts w:ascii="Arial" w:hAnsi="Arial" w:cs="Arial"/>
          <w:sz w:val="28"/>
          <w:szCs w:val="28"/>
        </w:rPr>
        <w:t>Armazenagem</w:t>
      </w:r>
      <w:r w:rsidR="008815AE">
        <w:rPr>
          <w:rFonts w:ascii="Arial" w:hAnsi="Arial" w:cs="Arial"/>
          <w:sz w:val="28"/>
          <w:szCs w:val="28"/>
        </w:rPr>
        <w:br/>
      </w:r>
    </w:p>
    <w:p w14:paraId="3CB5C486" w14:textId="6C3241FC" w:rsidR="0032294B" w:rsidRDefault="00BA1796" w:rsidP="00AC4688">
      <w:pPr>
        <w:ind w:left="-851" w:right="-1135"/>
      </w:pPr>
      <w:r w:rsidRPr="002712C3">
        <w:rPr>
          <w:rFonts w:ascii="Arial" w:hAnsi="Arial" w:cs="Arial"/>
          <w:sz w:val="20"/>
          <w:szCs w:val="20"/>
        </w:rPr>
        <w:t>{{{</w:t>
      </w:r>
      <w:r w:rsidR="00525E78">
        <w:rPr>
          <w:rFonts w:ascii="Arial" w:hAnsi="Arial" w:cs="Arial"/>
          <w:sz w:val="20"/>
          <w:szCs w:val="20"/>
        </w:rPr>
        <w:t>a</w:t>
      </w:r>
      <w:r w:rsidRPr="002712C3">
        <w:rPr>
          <w:rFonts w:ascii="Arial" w:hAnsi="Arial" w:cs="Arial"/>
          <w:sz w:val="20"/>
          <w:szCs w:val="20"/>
        </w:rPr>
        <w:t>rmazenagem}}}</w:t>
      </w:r>
      <w:bookmarkStart w:id="0" w:name="_Hlk183161487"/>
    </w:p>
    <w:p w14:paraId="5B454B63" w14:textId="77777777" w:rsidR="00AA56B5" w:rsidRPr="00DE13EE" w:rsidRDefault="0032294B" w:rsidP="00AA56B5">
      <w:pPr>
        <w:ind w:left="-851" w:right="-1135"/>
        <w:jc w:val="both"/>
      </w:pPr>
      <w:r>
        <w:t>Valor </w:t>
      </w:r>
      <w:r w:rsidR="00CC18DA">
        <w:t>Total Armazenagem</w:t>
      </w:r>
      <w:r>
        <w:t xml:space="preserve">: </w:t>
      </w:r>
      <w:r w:rsidRPr="00DE13EE">
        <w:t>{{{</w:t>
      </w:r>
      <w:proofErr w:type="spellStart"/>
      <w:r w:rsidRPr="00DE13EE">
        <w:t>total_</w:t>
      </w:r>
      <w:r>
        <w:t>armazenagem</w:t>
      </w:r>
      <w:proofErr w:type="spellEnd"/>
      <w:r w:rsidRPr="00DE13EE">
        <w:t>}}}</w:t>
      </w:r>
      <w:r>
        <w:br/>
      </w:r>
      <w:bookmarkEnd w:id="0"/>
    </w:p>
    <w:p w14:paraId="0C6A067C" w14:textId="77777777" w:rsidR="00AA56B5" w:rsidRPr="002712C3" w:rsidRDefault="00AA56B5" w:rsidP="00AA56B5">
      <w:pPr>
        <w:ind w:left="-851" w:right="-1135"/>
        <w:rPr>
          <w:rFonts w:ascii="Arial" w:hAnsi="Arial" w:cs="Arial"/>
          <w:sz w:val="28"/>
          <w:szCs w:val="28"/>
        </w:rPr>
      </w:pPr>
      <w:proofErr w:type="gramStart"/>
      <w:r w:rsidRPr="002712C3">
        <w:rPr>
          <w:rFonts w:ascii="Arial" w:hAnsi="Arial" w:cs="Arial"/>
          <w:sz w:val="28"/>
          <w:szCs w:val="28"/>
        </w:rPr>
        <w:t>Levante</w:t>
      </w:r>
      <w:proofErr w:type="gramEnd"/>
      <w:r>
        <w:rPr>
          <w:rFonts w:ascii="Arial" w:hAnsi="Arial" w:cs="Arial"/>
          <w:sz w:val="28"/>
          <w:szCs w:val="28"/>
        </w:rPr>
        <w:br/>
      </w:r>
    </w:p>
    <w:p w14:paraId="0CDC3A0C" w14:textId="77AB986D" w:rsidR="00827442" w:rsidRPr="00827442" w:rsidRDefault="00AA56B5" w:rsidP="00827442">
      <w:pPr>
        <w:ind w:left="-851" w:right="-1135"/>
        <w:jc w:val="both"/>
        <w:rPr>
          <w:rFonts w:ascii="Arial" w:hAnsi="Arial" w:cs="Arial"/>
          <w:sz w:val="20"/>
          <w:szCs w:val="20"/>
        </w:rPr>
      </w:pPr>
      <w:r w:rsidRPr="002712C3">
        <w:rPr>
          <w:rFonts w:ascii="Arial" w:hAnsi="Arial" w:cs="Arial"/>
          <w:sz w:val="20"/>
          <w:szCs w:val="20"/>
        </w:rPr>
        <w:t>{{{</w:t>
      </w:r>
      <w:proofErr w:type="gramStart"/>
      <w:r>
        <w:rPr>
          <w:rFonts w:ascii="Arial" w:hAnsi="Arial" w:cs="Arial"/>
          <w:sz w:val="20"/>
          <w:szCs w:val="20"/>
        </w:rPr>
        <w:t>l</w:t>
      </w:r>
      <w:r w:rsidRPr="002712C3">
        <w:rPr>
          <w:rFonts w:ascii="Arial" w:hAnsi="Arial" w:cs="Arial"/>
          <w:sz w:val="20"/>
          <w:szCs w:val="20"/>
        </w:rPr>
        <w:t>evante</w:t>
      </w:r>
      <w:proofErr w:type="gramEnd"/>
      <w:r w:rsidRPr="002712C3">
        <w:rPr>
          <w:rFonts w:ascii="Arial" w:hAnsi="Arial" w:cs="Arial"/>
          <w:sz w:val="20"/>
          <w:szCs w:val="20"/>
        </w:rPr>
        <w:t>}}}</w:t>
      </w:r>
      <w:r>
        <w:rPr>
          <w:rFonts w:ascii="Arial" w:hAnsi="Arial" w:cs="Arial"/>
          <w:sz w:val="20"/>
          <w:szCs w:val="20"/>
        </w:rPr>
        <w:t xml:space="preserve"> </w:t>
      </w:r>
    </w:p>
    <w:p w14:paraId="2C342502" w14:textId="677C8A87" w:rsidR="00827442" w:rsidRDefault="00AA56B5" w:rsidP="00827442">
      <w:pPr>
        <w:ind w:left="-851" w:right="-1135"/>
        <w:jc w:val="both"/>
      </w:pPr>
      <w:r>
        <w:t xml:space="preserve">Valor Total Levante: </w:t>
      </w:r>
      <w:r w:rsidRPr="00DE13EE">
        <w:t>{{{</w:t>
      </w:r>
      <w:proofErr w:type="spellStart"/>
      <w:r w:rsidRPr="00DE13EE">
        <w:t>total_</w:t>
      </w:r>
      <w:proofErr w:type="gramStart"/>
      <w:r>
        <w:t>levante</w:t>
      </w:r>
      <w:proofErr w:type="spellEnd"/>
      <w:proofErr w:type="gramEnd"/>
      <w:r w:rsidRPr="00DE13EE">
        <w:t>}}}</w:t>
      </w:r>
      <w:r w:rsidR="00827442">
        <w:br/>
      </w:r>
    </w:p>
    <w:p w14:paraId="37739492" w14:textId="77777777" w:rsidR="002A7D26" w:rsidRDefault="00AA56B5" w:rsidP="00827442">
      <w:pPr>
        <w:ind w:left="-851" w:right="-1135"/>
        <w:jc w:val="both"/>
      </w:pPr>
      <w:r>
        <w:t>{{{energia}}}</w:t>
      </w:r>
    </w:p>
    <w:p w14:paraId="52243B4A" w14:textId="530359E0" w:rsidR="006E1C7F" w:rsidRDefault="00544EA6" w:rsidP="006E1C7F">
      <w:pPr>
        <w:ind w:left="-851" w:right="-1135"/>
        <w:jc w:val="both"/>
      </w:pPr>
      <w:r>
        <w:t>Valor Total </w:t>
      </w:r>
      <w:r w:rsidR="003555A4">
        <w:t>Energia</w:t>
      </w:r>
      <w:r>
        <w:t xml:space="preserve">: </w:t>
      </w:r>
      <w:r w:rsidRPr="00DE13EE">
        <w:t>{{{</w:t>
      </w:r>
      <w:proofErr w:type="spellStart"/>
      <w:r>
        <w:t>total_energia</w:t>
      </w:r>
      <w:proofErr w:type="spellEnd"/>
      <w:r w:rsidRPr="00DE13EE">
        <w:t>}}}</w:t>
      </w:r>
      <w:r w:rsidR="006E1C7F">
        <w:br/>
      </w:r>
    </w:p>
    <w:p w14:paraId="3CA5367E" w14:textId="19A7B700" w:rsidR="00CC18DA" w:rsidRDefault="002712C3" w:rsidP="006E1C7F">
      <w:pPr>
        <w:ind w:left="-851" w:right="-1135"/>
        <w:jc w:val="both"/>
      </w:pPr>
      <w:r>
        <w:t>{{{</w:t>
      </w:r>
      <w:proofErr w:type="spellStart"/>
      <w:r w:rsidR="00525E78">
        <w:t>s</w:t>
      </w:r>
      <w:r>
        <w:t>ervico</w:t>
      </w:r>
      <w:r w:rsidR="002B780A">
        <w:t>s</w:t>
      </w:r>
      <w:proofErr w:type="spellEnd"/>
      <w:r>
        <w:t>}}}</w:t>
      </w:r>
      <w:r w:rsidR="00CC18DA">
        <w:rPr>
          <w:rFonts w:ascii="Arial" w:hAnsi="Arial" w:cs="Arial"/>
          <w:sz w:val="20"/>
          <w:szCs w:val="20"/>
        </w:rPr>
        <w:t xml:space="preserve"> </w:t>
      </w:r>
    </w:p>
    <w:p w14:paraId="4C6B6DC7" w14:textId="48D57686" w:rsidR="00A43759" w:rsidRDefault="00CC18DA" w:rsidP="00CC18DA">
      <w:pPr>
        <w:ind w:left="-851" w:right="-1135"/>
        <w:jc w:val="both"/>
      </w:pPr>
      <w:r>
        <w:t xml:space="preserve">Valor Total Serviços: </w:t>
      </w:r>
      <w:r w:rsidRPr="00DE13EE">
        <w:t>{{{</w:t>
      </w:r>
      <w:proofErr w:type="spellStart"/>
      <w:r w:rsidRPr="00DE13EE">
        <w:t>total_</w:t>
      </w:r>
      <w:r>
        <w:t>servico</w:t>
      </w:r>
      <w:r>
        <w:rPr>
          <w:u w:val="single"/>
        </w:rPr>
        <w:t>s</w:t>
      </w:r>
      <w:proofErr w:type="spellEnd"/>
      <w:r w:rsidRPr="00DE13EE">
        <w:t>}}}</w:t>
      </w:r>
      <w:r w:rsidR="002712C3">
        <w:br/>
      </w:r>
    </w:p>
    <w:p w14:paraId="722410CB" w14:textId="0AF64836" w:rsidR="00A45E8A" w:rsidRPr="00DE13EE" w:rsidRDefault="0021798C" w:rsidP="0021798C">
      <w:pPr>
        <w:ind w:left="-851" w:right="-1135"/>
        <w:jc w:val="both"/>
      </w:pPr>
      <w:r>
        <w:t xml:space="preserve">Valor Total: </w:t>
      </w:r>
      <w:r w:rsidR="00525E78" w:rsidRPr="00DE13EE">
        <w:t>{{{</w:t>
      </w:r>
      <w:proofErr w:type="spellStart"/>
      <w:r w:rsidR="00525E78" w:rsidRPr="00DE13EE">
        <w:t>total_nota</w:t>
      </w:r>
      <w:proofErr w:type="spellEnd"/>
      <w:r w:rsidR="00525E78" w:rsidRPr="00DE13EE">
        <w:t>}}}</w:t>
      </w:r>
      <w:r>
        <w:br/>
      </w:r>
    </w:p>
    <w:sectPr w:rsidR="00A45E8A" w:rsidRPr="00DE13EE" w:rsidSect="00F85843">
      <w:headerReference w:type="even" r:id="rId7"/>
      <w:headerReference w:type="default" r:id="rId8"/>
      <w:headerReference w:type="first" r:id="rId9"/>
      <w:pgSz w:w="11906" w:h="16838"/>
      <w:pgMar w:top="2268" w:right="1701" w:bottom="2835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95A9C1" w14:textId="77777777" w:rsidR="00412237" w:rsidRDefault="00412237" w:rsidP="00AE6057">
      <w:pPr>
        <w:spacing w:after="0" w:line="240" w:lineRule="auto"/>
      </w:pPr>
      <w:r>
        <w:separator/>
      </w:r>
    </w:p>
  </w:endnote>
  <w:endnote w:type="continuationSeparator" w:id="0">
    <w:p w14:paraId="79813FBA" w14:textId="77777777" w:rsidR="00412237" w:rsidRDefault="00412237" w:rsidP="00AE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EE2EE5" w14:textId="77777777" w:rsidR="00412237" w:rsidRDefault="00412237" w:rsidP="00AE6057">
      <w:pPr>
        <w:spacing w:after="0" w:line="240" w:lineRule="auto"/>
      </w:pPr>
      <w:r>
        <w:separator/>
      </w:r>
    </w:p>
  </w:footnote>
  <w:footnote w:type="continuationSeparator" w:id="0">
    <w:p w14:paraId="58959305" w14:textId="77777777" w:rsidR="00412237" w:rsidRDefault="00412237" w:rsidP="00AE60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3B8FDA" w14:textId="77777777" w:rsidR="00C37725" w:rsidRDefault="006E1C7F">
    <w:pPr>
      <w:pStyle w:val="Cabealho"/>
    </w:pPr>
    <w:r>
      <w:rPr>
        <w:noProof/>
        <w:lang w:eastAsia="pt-BR"/>
      </w:rPr>
      <w:pict w14:anchorId="76AD37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9695922" o:spid="_x0000_s1026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16207 - PG SET 01-04  Papel Timbra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D17849" w14:textId="77777777" w:rsidR="00C37725" w:rsidRDefault="00703734">
    <w:pPr>
      <w:pStyle w:val="Cabealho"/>
    </w:pPr>
    <w:r>
      <w:rPr>
        <w:noProof/>
      </w:rPr>
      <w:drawing>
        <wp:anchor distT="0" distB="0" distL="114300" distR="114300" simplePos="0" relativeHeight="251660288" behindDoc="1" locked="0" layoutInCell="1" allowOverlap="1" wp14:anchorId="6E3F38C6" wp14:editId="0A720748">
          <wp:simplePos x="0" y="0"/>
          <wp:positionH relativeFrom="column">
            <wp:posOffset>-1073785</wp:posOffset>
          </wp:positionH>
          <wp:positionV relativeFrom="paragraph">
            <wp:posOffset>-450215</wp:posOffset>
          </wp:positionV>
          <wp:extent cx="7556500" cy="10687960"/>
          <wp:effectExtent l="0" t="0" r="6350" b="0"/>
          <wp:wrapNone/>
          <wp:docPr id="1480291638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0806957" name="Imagem 136080695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2803" cy="106968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3EA52" w14:textId="77777777" w:rsidR="00C37725" w:rsidRDefault="006E1C7F">
    <w:pPr>
      <w:pStyle w:val="Cabealho"/>
    </w:pPr>
    <w:r>
      <w:rPr>
        <w:noProof/>
        <w:lang w:eastAsia="pt-BR"/>
      </w:rPr>
      <w:pict w14:anchorId="538E18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49695921" o:spid="_x0000_s1025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16207 - PG SET 01-04  Papel Timbrado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06C7"/>
    <w:rsid w:val="00040817"/>
    <w:rsid w:val="00041953"/>
    <w:rsid w:val="00045B17"/>
    <w:rsid w:val="00074ACE"/>
    <w:rsid w:val="000754A4"/>
    <w:rsid w:val="000879AE"/>
    <w:rsid w:val="000D0975"/>
    <w:rsid w:val="000F0200"/>
    <w:rsid w:val="000F0FC1"/>
    <w:rsid w:val="00102124"/>
    <w:rsid w:val="00103415"/>
    <w:rsid w:val="00104052"/>
    <w:rsid w:val="00137FBD"/>
    <w:rsid w:val="00144391"/>
    <w:rsid w:val="001520B5"/>
    <w:rsid w:val="00152C09"/>
    <w:rsid w:val="001620AE"/>
    <w:rsid w:val="001671F6"/>
    <w:rsid w:val="00176159"/>
    <w:rsid w:val="00181CAF"/>
    <w:rsid w:val="001B4D4D"/>
    <w:rsid w:val="001E7663"/>
    <w:rsid w:val="001F0F2F"/>
    <w:rsid w:val="001F4BEE"/>
    <w:rsid w:val="001F56A4"/>
    <w:rsid w:val="0020198C"/>
    <w:rsid w:val="00206B86"/>
    <w:rsid w:val="00210AD8"/>
    <w:rsid w:val="00216F23"/>
    <w:rsid w:val="0021798C"/>
    <w:rsid w:val="00234E57"/>
    <w:rsid w:val="002416A4"/>
    <w:rsid w:val="002712C3"/>
    <w:rsid w:val="00287BE4"/>
    <w:rsid w:val="002A7D26"/>
    <w:rsid w:val="002A7D45"/>
    <w:rsid w:val="002B780A"/>
    <w:rsid w:val="002C52C1"/>
    <w:rsid w:val="0031763A"/>
    <w:rsid w:val="00320F22"/>
    <w:rsid w:val="0032294B"/>
    <w:rsid w:val="00331AE6"/>
    <w:rsid w:val="003555A4"/>
    <w:rsid w:val="0036238B"/>
    <w:rsid w:val="003A4BAB"/>
    <w:rsid w:val="003A4FF7"/>
    <w:rsid w:val="003C6379"/>
    <w:rsid w:val="003D1CAC"/>
    <w:rsid w:val="00412237"/>
    <w:rsid w:val="00413E39"/>
    <w:rsid w:val="00423CC6"/>
    <w:rsid w:val="004259E8"/>
    <w:rsid w:val="00425DA1"/>
    <w:rsid w:val="00465ACE"/>
    <w:rsid w:val="00470C49"/>
    <w:rsid w:val="00474282"/>
    <w:rsid w:val="004B3597"/>
    <w:rsid w:val="004C10A4"/>
    <w:rsid w:val="004D349B"/>
    <w:rsid w:val="004E0C63"/>
    <w:rsid w:val="004F7A3E"/>
    <w:rsid w:val="005240E2"/>
    <w:rsid w:val="00525E78"/>
    <w:rsid w:val="00541EC4"/>
    <w:rsid w:val="00544EA6"/>
    <w:rsid w:val="00573565"/>
    <w:rsid w:val="00595C22"/>
    <w:rsid w:val="005C2F31"/>
    <w:rsid w:val="005D3125"/>
    <w:rsid w:val="005E7A18"/>
    <w:rsid w:val="005F2C00"/>
    <w:rsid w:val="006106CF"/>
    <w:rsid w:val="00612A0A"/>
    <w:rsid w:val="006348DD"/>
    <w:rsid w:val="00666D51"/>
    <w:rsid w:val="00677100"/>
    <w:rsid w:val="00677966"/>
    <w:rsid w:val="00692D68"/>
    <w:rsid w:val="006A767D"/>
    <w:rsid w:val="006D6545"/>
    <w:rsid w:val="006D7B06"/>
    <w:rsid w:val="006E1C7F"/>
    <w:rsid w:val="00703734"/>
    <w:rsid w:val="007274A1"/>
    <w:rsid w:val="007306AB"/>
    <w:rsid w:val="00731098"/>
    <w:rsid w:val="0073797C"/>
    <w:rsid w:val="00741EF0"/>
    <w:rsid w:val="00745985"/>
    <w:rsid w:val="00774FB5"/>
    <w:rsid w:val="007D0EA5"/>
    <w:rsid w:val="007D3CD3"/>
    <w:rsid w:val="007D45F3"/>
    <w:rsid w:val="008177ED"/>
    <w:rsid w:val="00820CC8"/>
    <w:rsid w:val="00827442"/>
    <w:rsid w:val="00873AA7"/>
    <w:rsid w:val="0087615C"/>
    <w:rsid w:val="008806C7"/>
    <w:rsid w:val="008815AE"/>
    <w:rsid w:val="008A18F6"/>
    <w:rsid w:val="008C279B"/>
    <w:rsid w:val="008C3C2A"/>
    <w:rsid w:val="008C6F50"/>
    <w:rsid w:val="008E17A9"/>
    <w:rsid w:val="008F0B31"/>
    <w:rsid w:val="008F243F"/>
    <w:rsid w:val="0090091F"/>
    <w:rsid w:val="009341CA"/>
    <w:rsid w:val="00940EA3"/>
    <w:rsid w:val="00950513"/>
    <w:rsid w:val="009800F6"/>
    <w:rsid w:val="0099795E"/>
    <w:rsid w:val="009B1B14"/>
    <w:rsid w:val="009B6761"/>
    <w:rsid w:val="009C2448"/>
    <w:rsid w:val="009E54BE"/>
    <w:rsid w:val="00A02161"/>
    <w:rsid w:val="00A2411F"/>
    <w:rsid w:val="00A345B6"/>
    <w:rsid w:val="00A41813"/>
    <w:rsid w:val="00A43759"/>
    <w:rsid w:val="00A45E8A"/>
    <w:rsid w:val="00A50830"/>
    <w:rsid w:val="00A50FDB"/>
    <w:rsid w:val="00A5241F"/>
    <w:rsid w:val="00A553C4"/>
    <w:rsid w:val="00A57224"/>
    <w:rsid w:val="00A7465B"/>
    <w:rsid w:val="00A7514A"/>
    <w:rsid w:val="00A94F09"/>
    <w:rsid w:val="00AA0DE6"/>
    <w:rsid w:val="00AA56B5"/>
    <w:rsid w:val="00AB5E6A"/>
    <w:rsid w:val="00AC4688"/>
    <w:rsid w:val="00AD1F2F"/>
    <w:rsid w:val="00AE4C0F"/>
    <w:rsid w:val="00AE6057"/>
    <w:rsid w:val="00AF7928"/>
    <w:rsid w:val="00B000A2"/>
    <w:rsid w:val="00B21D0C"/>
    <w:rsid w:val="00B346A1"/>
    <w:rsid w:val="00B929B2"/>
    <w:rsid w:val="00B94784"/>
    <w:rsid w:val="00B95CAC"/>
    <w:rsid w:val="00B96E79"/>
    <w:rsid w:val="00B97339"/>
    <w:rsid w:val="00BA1796"/>
    <w:rsid w:val="00BC3A83"/>
    <w:rsid w:val="00BD2C5E"/>
    <w:rsid w:val="00BD4AD5"/>
    <w:rsid w:val="00BF567B"/>
    <w:rsid w:val="00C33724"/>
    <w:rsid w:val="00C353BE"/>
    <w:rsid w:val="00C37725"/>
    <w:rsid w:val="00C43BEC"/>
    <w:rsid w:val="00CC0749"/>
    <w:rsid w:val="00CC18DA"/>
    <w:rsid w:val="00CC44E7"/>
    <w:rsid w:val="00CD724E"/>
    <w:rsid w:val="00CF4F01"/>
    <w:rsid w:val="00D02066"/>
    <w:rsid w:val="00D03703"/>
    <w:rsid w:val="00D12CEB"/>
    <w:rsid w:val="00D2699E"/>
    <w:rsid w:val="00D44CAB"/>
    <w:rsid w:val="00D57A3A"/>
    <w:rsid w:val="00D73D88"/>
    <w:rsid w:val="00DB0092"/>
    <w:rsid w:val="00DD4541"/>
    <w:rsid w:val="00DE13EE"/>
    <w:rsid w:val="00E025AA"/>
    <w:rsid w:val="00E1795A"/>
    <w:rsid w:val="00E45775"/>
    <w:rsid w:val="00E635B6"/>
    <w:rsid w:val="00E66853"/>
    <w:rsid w:val="00E743BF"/>
    <w:rsid w:val="00E8013C"/>
    <w:rsid w:val="00E837A4"/>
    <w:rsid w:val="00E86ED6"/>
    <w:rsid w:val="00E91EA0"/>
    <w:rsid w:val="00EA6591"/>
    <w:rsid w:val="00EB6CBC"/>
    <w:rsid w:val="00EC6726"/>
    <w:rsid w:val="00ED1348"/>
    <w:rsid w:val="00EE7CB8"/>
    <w:rsid w:val="00EF2B5F"/>
    <w:rsid w:val="00EF6291"/>
    <w:rsid w:val="00EF6D4A"/>
    <w:rsid w:val="00F12C38"/>
    <w:rsid w:val="00F41A43"/>
    <w:rsid w:val="00F4251C"/>
    <w:rsid w:val="00F66FCB"/>
    <w:rsid w:val="00F85843"/>
    <w:rsid w:val="00F877FB"/>
    <w:rsid w:val="00FA5F11"/>
    <w:rsid w:val="00FE33B9"/>
    <w:rsid w:val="00FE6EFA"/>
    <w:rsid w:val="00FF6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7372AD"/>
  <w15:docId w15:val="{BE31FA45-47B6-4802-A6D7-8242144EE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94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AE60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AE6057"/>
  </w:style>
  <w:style w:type="paragraph" w:styleId="Rodap">
    <w:name w:val="footer"/>
    <w:basedOn w:val="Normal"/>
    <w:link w:val="RodapChar"/>
    <w:uiPriority w:val="99"/>
    <w:unhideWhenUsed/>
    <w:rsid w:val="00AE60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E6057"/>
  </w:style>
  <w:style w:type="character" w:styleId="Nmerodelinha">
    <w:name w:val="line number"/>
    <w:basedOn w:val="Fontepargpadro"/>
    <w:uiPriority w:val="99"/>
    <w:semiHidden/>
    <w:unhideWhenUsed/>
    <w:rsid w:val="005D3125"/>
  </w:style>
  <w:style w:type="paragraph" w:customStyle="1" w:styleId="Footer1">
    <w:name w:val="Footer1"/>
    <w:rsid w:val="00B95CAC"/>
    <w:pPr>
      <w:spacing w:after="0" w:line="240" w:lineRule="auto"/>
    </w:pPr>
    <w:rPr>
      <w:rFonts w:ascii="Times New Roman" w:eastAsia="Times New Roman" w:hAnsi="Times New Roman" w:cs="Times New Roman"/>
      <w:snapToGrid w:val="0"/>
      <w:color w:val="000000"/>
      <w:sz w:val="24"/>
      <w:szCs w:val="20"/>
      <w:lang w:eastAsia="pt-BR"/>
    </w:rPr>
  </w:style>
  <w:style w:type="paragraph" w:styleId="SemEspaamento">
    <w:name w:val="No Spacing"/>
    <w:uiPriority w:val="1"/>
    <w:qFormat/>
    <w:rsid w:val="00B95CA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NormalWeb">
    <w:name w:val="Normal (Web)"/>
    <w:basedOn w:val="Normal"/>
    <w:uiPriority w:val="99"/>
    <w:semiHidden/>
    <w:unhideWhenUsed/>
    <w:rsid w:val="004B35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8806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806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806C7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8806C7"/>
    <w:rPr>
      <w:rFonts w:eastAsiaTheme="minorEastAsia"/>
      <w:color w:val="5A5A5A" w:themeColor="text1" w:themeTint="A5"/>
      <w:spacing w:val="15"/>
    </w:rPr>
  </w:style>
  <w:style w:type="table" w:styleId="Tabelacomgrade">
    <w:name w:val="Table Grid"/>
    <w:basedOn w:val="Tabelanormal"/>
    <w:uiPriority w:val="59"/>
    <w:rsid w:val="008806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18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4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7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92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7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07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3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65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0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1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2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6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71923">
          <w:marLeft w:val="-4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36358">
          <w:marLeft w:val="0"/>
          <w:marRight w:val="-45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436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88642">
              <w:marLeft w:val="432"/>
              <w:marRight w:val="21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167125">
          <w:marLeft w:val="-45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7788">
          <w:marLeft w:val="0"/>
          <w:marRight w:val="-45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2014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7488">
              <w:marLeft w:val="432"/>
              <w:marRight w:val="21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442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6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2162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5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tor.coelho\Documents\Modelos%20Personalizados%20do%20Office\Modelo%20Documento%20Capit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EE5D82-50A3-446A-8496-7FA3F8564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Documento Capital.dotx</Template>
  <TotalTime>383</TotalTime>
  <Pages>1</Pages>
  <Words>91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 Murilo Coelho</dc:creator>
  <cp:lastModifiedBy>Vitor Murilo da Hora Coelho</cp:lastModifiedBy>
  <cp:revision>36</cp:revision>
  <dcterms:created xsi:type="dcterms:W3CDTF">2024-11-21T20:11:00Z</dcterms:created>
  <dcterms:modified xsi:type="dcterms:W3CDTF">2024-11-27T20:06:00Z</dcterms:modified>
</cp:coreProperties>
</file>